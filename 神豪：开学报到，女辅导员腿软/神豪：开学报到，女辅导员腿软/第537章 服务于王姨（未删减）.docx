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230F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“王姨，可能要按摩一下您的小腿呢。”</w:t>
      </w:r>
    </w:p>
    <w:p w14:paraId="72C5120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538745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沈飞说着。</w:t>
      </w:r>
    </w:p>
    <w:p w14:paraId="69573CC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6843B7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不等王静雯反应，他的两手，就穿过王静雯的长裙。</w:t>
      </w:r>
    </w:p>
    <w:p w14:paraId="44BA050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64C3D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手掌与细腻湿滑的小腿肌肤，亲密的接触。</w:t>
      </w:r>
    </w:p>
    <w:p w14:paraId="09787AF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FCD404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在沈飞的手，突然伸进自己的裙摆下那一刻。</w:t>
      </w:r>
    </w:p>
    <w:p w14:paraId="2647760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EE0132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温热与湿润的触感，仿佛交织在了一起。</w:t>
      </w:r>
    </w:p>
    <w:p w14:paraId="762417F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39A24F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王静雯的生理期刚刚过四五天。</w:t>
      </w:r>
    </w:p>
    <w:p w14:paraId="1B38E43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007F22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今天刚刚是排卵期。</w:t>
      </w:r>
    </w:p>
    <w:p w14:paraId="604984D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D83A51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本来单身十几年的王静雯，就很寂寞。</w:t>
      </w:r>
    </w:p>
    <w:p w14:paraId="253D5E6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B4826F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沈飞又是年轻小伙子，身强体壮。</w:t>
      </w:r>
    </w:p>
    <w:p w14:paraId="7FCA2B5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7E60C6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她更脸红了。</w:t>
      </w:r>
    </w:p>
    <w:p w14:paraId="69D9859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6A437E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忍不住伸手去按住自己的裙摆。</w:t>
      </w:r>
    </w:p>
    <w:p w14:paraId="024A594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BB6003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“王姨，我需要按摩您的小腿呢。”沈飞见状，耐心的解释道。</w:t>
      </w:r>
    </w:p>
    <w:p w14:paraId="7EB7866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2EBF4D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王静雯脸红：“哦。”</w:t>
      </w:r>
    </w:p>
    <w:p w14:paraId="022C02D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C457AB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她有些不好意思，然后还是松开自己的手。</w:t>
      </w:r>
    </w:p>
    <w:p w14:paraId="4B13EE1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50F2B5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不过，在沈飞按摩她小腿的期间，自己的两腿，也是忍不住的夹腿。</w:t>
      </w:r>
    </w:p>
    <w:p w14:paraId="12DD545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FDBFE6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又过了一会儿。</w:t>
      </w:r>
    </w:p>
    <w:p w14:paraId="557C4AC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842375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王静雯觉得在沈飞的按摩之下。</w:t>
      </w:r>
    </w:p>
    <w:p w14:paraId="069EC37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80607D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自己有些酸软的腿，是变得舒服了一些。</w:t>
      </w:r>
    </w:p>
    <w:p w14:paraId="3615E1D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3EDE5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不过，在她稍微有些放松之时。</w:t>
      </w:r>
    </w:p>
    <w:p w14:paraId="17D25D8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8FD2A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沈飞却道：“王姨，得把您的裙子，往上弄一弄，不然被精油给弄脏了。”</w:t>
      </w:r>
    </w:p>
    <w:p w14:paraId="2E64193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4335F6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沈飞虽然话是这样说，在征求对方的同意。</w:t>
      </w:r>
    </w:p>
    <w:p w14:paraId="5ECA79B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6A2EAB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事实上，在开口的时候，沈飞已经自主的将王静雯的裙角，轻轻的撩起。</w:t>
      </w:r>
    </w:p>
    <w:p w14:paraId="172063C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46173C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瞬间，雪白的大长腿，白皙的肌肤如雪一般。</w:t>
      </w:r>
    </w:p>
    <w:p w14:paraId="3CAB328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E908D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没有任何遮掩的展现在沈飞的眼前。</w:t>
      </w:r>
    </w:p>
    <w:p w14:paraId="6B1EB6D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607303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“唔...好...”</w:t>
      </w:r>
    </w:p>
    <w:p w14:paraId="71ED74E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A53430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王静雯感受到大腿凉飕飕的。</w:t>
      </w:r>
    </w:p>
    <w:p w14:paraId="1820D0A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80C54A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就知道是沈飞已经将她的裙子，给翻到了大腿的根部。</w:t>
      </w:r>
    </w:p>
    <w:p w14:paraId="7A90386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183474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自己不由做主了。</w:t>
      </w:r>
    </w:p>
    <w:p w14:paraId="2C58430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9B5337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不过只是露出大腿，好让小飞推油而已，这种露出，应该没有什么吧。</w:t>
      </w:r>
    </w:p>
    <w:p w14:paraId="3B869C9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FF4B49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不过自己裙子里面，就穿着一条内裤。</w:t>
      </w:r>
    </w:p>
    <w:p w14:paraId="7AB4E30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39DA4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不会走光吧？</w:t>
      </w:r>
    </w:p>
    <w:p w14:paraId="318C319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94051D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心中想着。</w:t>
      </w:r>
    </w:p>
    <w:p w14:paraId="1227BB0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628478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王静雯没有多说什么。</w:t>
      </w:r>
    </w:p>
    <w:p w14:paraId="5ECD3C7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ECC60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但是心中还是有些害怕，被沈飞看到。</w:t>
      </w:r>
    </w:p>
    <w:p w14:paraId="213FB1D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162B67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所以。</w:t>
      </w:r>
    </w:p>
    <w:p w14:paraId="7098F7B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26422B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看着小飞这孩子低头，给自己推油的时候。</w:t>
      </w:r>
    </w:p>
    <w:p w14:paraId="72AD79A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123C3F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王静雯一边忍耐不让自己舒服的出声，一边用手，下意识的想护住自己，裙摆到了大腿根的部位。</w:t>
      </w:r>
    </w:p>
    <w:p w14:paraId="32902E0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0EB7B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因为沈飞要是不小心，再把自己的裙子，往上提弄一下的话，指不定就露出自己内裤部位。</w:t>
      </w:r>
    </w:p>
    <w:p w14:paraId="714CD21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804E1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那样的话，被小飞看见就尴尬了。</w:t>
      </w:r>
    </w:p>
    <w:p w14:paraId="0C6837D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F265D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王静雯现在很舒服。</w:t>
      </w:r>
    </w:p>
    <w:p w14:paraId="457B9E7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33213C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她咬着嘴唇。</w:t>
      </w:r>
    </w:p>
    <w:p w14:paraId="0913AC3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50F0E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“王姨，怎么样，我的手法还行吧？”</w:t>
      </w:r>
    </w:p>
    <w:p w14:paraId="300F4BB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5C996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忽然，沈飞抬头。</w:t>
      </w:r>
    </w:p>
    <w:p w14:paraId="76647E1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CEAE15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看着王静雯又舒服，又不愿意发出声音的样子。</w:t>
      </w:r>
    </w:p>
    <w:p w14:paraId="4678231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72921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沈飞的心中窃喜。</w:t>
      </w:r>
    </w:p>
    <w:p w14:paraId="40FD33B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70D9F4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决定更为猛烈的进攻，按摩的力度，也用力了一些。</w:t>
      </w:r>
    </w:p>
    <w:p w14:paraId="31ACF28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F3702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“王姨，我给你按摩一下背吧。”</w:t>
      </w:r>
    </w:p>
    <w:p w14:paraId="6CA1A2D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1F507F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忽然，沈飞停手起身说道。</w:t>
      </w:r>
    </w:p>
    <w:p w14:paraId="7866A97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E881E2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王静雯的大腿根部加紧，那种想沈飞更近一步，又不想沈飞再继续靠近的纠结感，突然消失。</w:t>
      </w:r>
    </w:p>
    <w:p w14:paraId="45A87CA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9836BB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爽感戛然而止。</w:t>
      </w:r>
    </w:p>
    <w:p w14:paraId="315CFD2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41A26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王静雯的脸色，带着潮红。</w:t>
      </w:r>
    </w:p>
    <w:p w14:paraId="702D8ED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4B26F5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“嗯？小飞好了吗？”</w:t>
      </w:r>
    </w:p>
    <w:p w14:paraId="5BED65C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29FB5F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能看出来，王阿姨的脸上，有一种不想停下来的感觉。</w:t>
      </w:r>
    </w:p>
    <w:p w14:paraId="706CE44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C910A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沈飞目光一闪：“给王姨按摩一下背，和小腹吧，对女性有好处，特别是一些生理期的女生。”</w:t>
      </w:r>
    </w:p>
    <w:p w14:paraId="4DE7050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C02846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王静雯是一个成熟的女人。</w:t>
      </w:r>
    </w:p>
    <w:p w14:paraId="0139A42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CDBDE8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当然知道沈飞说的是什么。</w:t>
      </w:r>
    </w:p>
    <w:p w14:paraId="470DD2C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6F8478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“要我怎么做呢，小飞？”</w:t>
      </w:r>
    </w:p>
    <w:p w14:paraId="6389071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DF4E30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王静雯起身，用手撩了撩自己的长发。</w:t>
      </w:r>
    </w:p>
    <w:p w14:paraId="38D7774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401FAA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她的头发，松松垮垮的被皮筋绑着的。</w:t>
      </w:r>
    </w:p>
    <w:p w14:paraId="1E33DEA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50791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看上去有一种居家少妇的成熟女性知性美。</w:t>
      </w:r>
    </w:p>
    <w:p w14:paraId="7455AF5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069D9A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“王姨躺下吧，然后把裙子脱了。”</w:t>
      </w:r>
    </w:p>
    <w:p w14:paraId="38A559D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58B766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谁知，沈飞的下一句话，却是让王静雯震惊。</w:t>
      </w:r>
    </w:p>
    <w:p w14:paraId="46ACC56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5CD83B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王静雯脸色一红，满脸的难以置信：“脱衣服？”</w:t>
      </w:r>
    </w:p>
    <w:p w14:paraId="0198402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014A9A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脱掉连衣裙，不就只剩下内衣和内裤了吗？</w:t>
      </w:r>
    </w:p>
    <w:p w14:paraId="04B1933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FB240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王静雯一脸羞耻。</w:t>
      </w:r>
    </w:p>
    <w:p w14:paraId="1BBAFF2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811A1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面前站着的，可是小飞这孩子啊！</w:t>
      </w:r>
    </w:p>
    <w:p w14:paraId="1C1084B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7E17CE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“不是，王姨，脱掉裙子，方便按摩一下的，外边按摩店，都是这样的。而且我待会用浴巾帮你遮住就好了。”</w:t>
      </w:r>
    </w:p>
    <w:p w14:paraId="678CB2D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29DFC1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沈飞一脸认真的开口。</w:t>
      </w:r>
    </w:p>
    <w:p w14:paraId="73DC561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C2EBC0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再加上他只有19岁，很年轻，在王静雯的面前，也只是相当于一个孩子的缘故。</w:t>
      </w:r>
    </w:p>
    <w:p w14:paraId="748FF7E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4EEF3C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于是，王静雯点了点头：“那好，浴巾在洗手间，有一条是干的好像..”</w:t>
      </w:r>
    </w:p>
    <w:p w14:paraId="3675E85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3AA6F3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沈飞去浴室拿出了一条浴巾。</w:t>
      </w:r>
    </w:p>
    <w:p w14:paraId="7E6FA74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7C098A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很薄。</w:t>
      </w:r>
    </w:p>
    <w:p w14:paraId="214FE6C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9AD2DF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沈飞对这个厚度，以及大笑很满意。</w:t>
      </w:r>
    </w:p>
    <w:p w14:paraId="73E5445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A9A4DF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宽度刚刚好，能遮住王静雯饱满的双峰。</w:t>
      </w:r>
    </w:p>
    <w:p w14:paraId="3A5E21C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56ABB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“王姨，我帮你。”</w:t>
      </w:r>
    </w:p>
    <w:p w14:paraId="73F2EDC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0475D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看着王静雯在脱裙子。</w:t>
      </w:r>
    </w:p>
    <w:p w14:paraId="5D39D56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DD2A59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沈飞主动帮忙。</w:t>
      </w:r>
    </w:p>
    <w:p w14:paraId="79E9EFB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1E87B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不过，似乎并不需要他的帮助。</w:t>
      </w:r>
    </w:p>
    <w:p w14:paraId="2CE7B7A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A47FF3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王静雯有些不好意思。</w:t>
      </w:r>
    </w:p>
    <w:p w14:paraId="601B5DD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23F8DD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卧室的门，是关闭的。</w:t>
      </w:r>
    </w:p>
    <w:p w14:paraId="3AD067C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0DC31F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窗帘也是拉拢了的，有绝对的私密性。</w:t>
      </w:r>
    </w:p>
    <w:p w14:paraId="65B02D8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99F8AA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不大的卧室里，在王静雯脱掉连衣裙之后。</w:t>
      </w:r>
    </w:p>
    <w:p w14:paraId="3F9B048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D45DAD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一股清香，立即就冲进了沈飞的鼻子里。</w:t>
      </w:r>
    </w:p>
    <w:p w14:paraId="12B518F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9176DA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那是来自王静雯身上的体香。</w:t>
      </w:r>
    </w:p>
    <w:p w14:paraId="68EE790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72770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很诱人，很香。</w:t>
      </w:r>
    </w:p>
    <w:p w14:paraId="10DEF4D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8202B0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让沈飞的小腹，都是微微有了反应。</w:t>
      </w:r>
    </w:p>
    <w:p w14:paraId="17D64BF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C82B3F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“王姨，你躺下就好。”</w:t>
      </w:r>
    </w:p>
    <w:p w14:paraId="2776649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0D29E8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沈飞主动引导。</w:t>
      </w:r>
    </w:p>
    <w:p w14:paraId="60CEC10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7485B0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眼前，王静雯玉体横陈，除了穿着内衣与内裤之外，就剩下一条浴巾，覆盖在胸前。</w:t>
      </w:r>
    </w:p>
    <w:p w14:paraId="78F0ED6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F60693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至于下面，内裤则是没有遮挡物。</w:t>
      </w:r>
    </w:p>
    <w:p w14:paraId="3A1EB92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8FF2AA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用沈飞的话说，就是让王姨不要去管。</w:t>
      </w:r>
    </w:p>
    <w:p w14:paraId="23F12AE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3D768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毕竟浴巾的长短有限。</w:t>
      </w:r>
    </w:p>
    <w:p w14:paraId="5A818A2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F83EB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王静雯一脸羞耻。</w:t>
      </w:r>
    </w:p>
    <w:p w14:paraId="4A89D9E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480878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咬着嘴唇，静静的等待沈飞按摩。</w:t>
      </w:r>
    </w:p>
    <w:p w14:paraId="0A84896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34E92F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沈飞打出一点油，滴落在王静雯的小腹上。</w:t>
      </w:r>
    </w:p>
    <w:p w14:paraId="6A1515E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340C7D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然后精油散开，融化滑落到腹部四周。</w:t>
      </w:r>
    </w:p>
    <w:p w14:paraId="6DFD489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3586B7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沈飞手掌覆盖上去。</w:t>
      </w:r>
    </w:p>
    <w:p w14:paraId="49F1C82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7F53A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以点画圆。</w:t>
      </w:r>
    </w:p>
    <w:p w14:paraId="42517E2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1CA0F1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“嗯...”</w:t>
      </w:r>
    </w:p>
    <w:p w14:paraId="1DA9F74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4E2384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王静雯感受到沈飞掌心的温度。</w:t>
      </w:r>
    </w:p>
    <w:p w14:paraId="289D0DA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84DD0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已经在她的小腹上按摩的触感。</w:t>
      </w:r>
    </w:p>
    <w:p w14:paraId="48149A7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66CB40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她受不了了。</w:t>
      </w:r>
    </w:p>
    <w:p w14:paraId="6B2CEF5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45D3CA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沈飞的手，从她的香肩，到脖子下的锁骨。</w:t>
      </w:r>
    </w:p>
    <w:p w14:paraId="4121C9B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B03ADC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然后是柳腰两侧，然后是小腹。</w:t>
      </w:r>
    </w:p>
    <w:p w14:paraId="7595072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5CE684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沈飞展现了自己的专业性。</w:t>
      </w:r>
    </w:p>
    <w:p w14:paraId="098243B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C356C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再加上沈飞的【百年中医经验】的缘故。</w:t>
      </w:r>
    </w:p>
    <w:p w14:paraId="7C423DB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2B6225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王静雯身上的各个穴位，按摩哪里，会让她放松。</w:t>
      </w:r>
    </w:p>
    <w:p w14:paraId="71C4301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08024D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按摩哪里，会让她浑身产生反应，与束缚感。</w:t>
      </w:r>
    </w:p>
    <w:p w14:paraId="642A72E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7928A4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沈飞都一清二楚。</w:t>
      </w:r>
    </w:p>
    <w:p w14:paraId="05F4528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E806C9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他一边按摩，一边看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着王静雯的小腹，随着呼吸，轻轻的蠕动。</w:t>
      </w:r>
    </w:p>
    <w:p w14:paraId="556284C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88F82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尤其是覆盖浴巾的上胸，饱满的双峰，挺拔的弧度，跟着她面色潮红的呼吸节奏，轻轻的起伏。</w:t>
      </w:r>
    </w:p>
    <w:p w14:paraId="40B6883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E9EE3B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让沈飞的心跳，也不由加速起来。</w:t>
      </w:r>
    </w:p>
    <w:p w14:paraId="5FC8278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52466E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看着王静雯的双眼微眯，似乎很享受按摩带来的疲劳舒缓的样子。</w:t>
      </w:r>
    </w:p>
    <w:p w14:paraId="4553804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39E73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沈飞目光一瞥，似乎更为大胆了一些。</w:t>
      </w:r>
    </w:p>
    <w:p w14:paraId="139435E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D0A3DD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看着眼前双峰挺拔。</w:t>
      </w:r>
    </w:p>
    <w:p w14:paraId="47B6472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6D7455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顶起浴巾，几乎是要脱落。</w:t>
      </w:r>
    </w:p>
    <w:p w14:paraId="08CDE96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279A67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沈飞的双手，悄无声息的伸进了浴巾里。</w:t>
      </w:r>
    </w:p>
    <w:p w14:paraId="6B395C1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E21AF2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旋即，柔软的小山坡挡住了沈飞手探索的去路。</w:t>
      </w:r>
    </w:p>
    <w:p w14:paraId="5D0362F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90981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“嗯...不是...小飞...”</w:t>
      </w:r>
    </w:p>
    <w:p w14:paraId="1E7B6AA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5C1D32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沈飞这具有进攻性的一幕。</w:t>
      </w:r>
    </w:p>
    <w:p w14:paraId="6A0538B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E09F3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双手很明显的触感，让王静雯有些猝不及防。</w:t>
      </w:r>
    </w:p>
    <w:p w14:paraId="3C186D6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C16D22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她浑身一紧。</w:t>
      </w:r>
    </w:p>
    <w:p w14:paraId="7E7767A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9C5C7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伸手忍不住按住自己的胸口上的浴巾。</w:t>
      </w:r>
    </w:p>
    <w:p w14:paraId="4DDF6EF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10F4D4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阻止沈飞手伸进去更进一步的动作。</w:t>
      </w:r>
    </w:p>
    <w:p w14:paraId="3AEA26F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491DE5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王静雯咬着嘴唇，脸色潮红的看着沈飞。</w:t>
      </w:r>
    </w:p>
    <w:p w14:paraId="0B44092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4512E7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这太突然了，她心中有些害怕。</w:t>
      </w:r>
    </w:p>
    <w:p w14:paraId="5273826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B1A919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不是说按摩吗，小飞怎么...这？</w:t>
      </w:r>
    </w:p>
    <w:p w14:paraId="418F2CD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09E7017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2025-07-28T03:19:44Z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E36BB555D816474F9318CCF7C6F80AC5_13</vt:lpwstr>
  </property>
</Properties>
</file>