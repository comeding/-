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CBBC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沈飞的两眼一闪。</w:t>
      </w:r>
    </w:p>
    <w:p w14:paraId="42186AC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DB5D6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看着王静雯的表情。</w:t>
      </w:r>
    </w:p>
    <w:p w14:paraId="54C8FAC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B53B2E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沈飞的食指轻微的沿着内衣的一边。</w:t>
      </w:r>
    </w:p>
    <w:p w14:paraId="467A6B4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86B39D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左边胸口处。</w:t>
      </w:r>
    </w:p>
    <w:p w14:paraId="57E9932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54F87B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沈飞的食指带着内衣边缘，轻微的上挑。</w:t>
      </w:r>
    </w:p>
    <w:p w14:paraId="3A58BD1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D110B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刷！</w:t>
      </w:r>
    </w:p>
    <w:p w14:paraId="3ED7F43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84EF8D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下一幕。</w:t>
      </w:r>
    </w:p>
    <w:p w14:paraId="0660153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6E22CB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左胸的内衣脱落。</w:t>
      </w:r>
    </w:p>
    <w:p w14:paraId="607E8AC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121161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直接干脆利落的上挑。</w:t>
      </w:r>
    </w:p>
    <w:p w14:paraId="6ABE99A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F2CAF3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粉红的樱花，暴露在空气之中。</w:t>
      </w:r>
    </w:p>
    <w:p w14:paraId="7871A06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90E5C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娇艳挺拔，细小却富有弹性。</w:t>
      </w:r>
    </w:p>
    <w:p w14:paraId="53D93D5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48F14B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“不...不行！”</w:t>
      </w:r>
    </w:p>
    <w:p w14:paraId="61E3532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791444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刹那间，王静雯感觉自己的胸口一凉。</w:t>
      </w:r>
    </w:p>
    <w:p w14:paraId="1B86802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D0F91D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伸手护住胸口。</w:t>
      </w:r>
    </w:p>
    <w:p w14:paraId="704C200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31D873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但是一切都来不及。</w:t>
      </w:r>
    </w:p>
    <w:p w14:paraId="39F1408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9D3BFC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完美的风景，暴露在沈飞的眼底。</w:t>
      </w:r>
    </w:p>
    <w:p w14:paraId="3C1A08D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0E72EB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让他说话的语气，都略显急促：“王姨..我...”</w:t>
      </w:r>
    </w:p>
    <w:p w14:paraId="63F8B4A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22719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沈飞一开口。</w:t>
      </w:r>
    </w:p>
    <w:p w14:paraId="4A601DF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3579C6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王静雯就知道，这次真出事了。</w:t>
      </w:r>
    </w:p>
    <w:p w14:paraId="0BC3A8A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D90CBE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“沈飞，不行的，不行...”</w:t>
      </w:r>
    </w:p>
    <w:p w14:paraId="6D90FDB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732781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王静雯伸手护住胸口。</w:t>
      </w:r>
    </w:p>
    <w:p w14:paraId="482E668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784CE0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然而事实上，却是徒劳。</w:t>
      </w:r>
    </w:p>
    <w:p w14:paraId="247CAC6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2C9CEC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因为自己虽然按住自己的胸口。</w:t>
      </w:r>
    </w:p>
    <w:p w14:paraId="7D671AC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98E247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但是却发现，自己的一只美乳，却已经被沈飞率先抓住。</w:t>
      </w:r>
    </w:p>
    <w:p w14:paraId="5729291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3211ED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沈飞直接扑倒了上去。</w:t>
      </w:r>
    </w:p>
    <w:p w14:paraId="657FAD2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57B756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沈飞压住了王静雯。</w:t>
      </w:r>
    </w:p>
    <w:p w14:paraId="0631FA0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9B900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王静雯的胸口，与沈飞呼吸急促的嘴，亲密的接触。</w:t>
      </w:r>
    </w:p>
    <w:p w14:paraId="6042648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0229E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而下手，也一边被沾染油腻精油的手，飞速的进攻。</w:t>
      </w:r>
    </w:p>
    <w:p w14:paraId="5EB4CEF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2E42BE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内裤这道防御，在沈飞的巨手之下，显得多少的无力。</w:t>
      </w:r>
    </w:p>
    <w:p w14:paraId="2A439A0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56EC9F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王静雯的脸蛋潮红。</w:t>
      </w:r>
    </w:p>
    <w:p w14:paraId="3588A5D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EBBD47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呼吸急促。</w:t>
      </w:r>
    </w:p>
    <w:p w14:paraId="5FC6263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D851CD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娇媚的娇喘声，让沈飞的进攻节奏更快。</w:t>
      </w:r>
    </w:p>
    <w:p w14:paraId="610FA2F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E4EE8A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他再也无法掩盖自己内心冲动的情绪。</w:t>
      </w:r>
    </w:p>
    <w:p w14:paraId="0E92732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C526F3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窗外，月光撒在窗边。</w:t>
      </w:r>
    </w:p>
    <w:p w14:paraId="3052681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603ECB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覆盖了一层暧昧的光晕。</w:t>
      </w:r>
    </w:p>
    <w:p w14:paraId="4C07335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BD002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...</w:t>
      </w:r>
    </w:p>
    <w:p w14:paraId="198B380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C2ECF9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清晨。</w:t>
      </w:r>
    </w:p>
    <w:p w14:paraId="16EF5D8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ACEFC7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王静雯穿着轻薄的睡衣，长发松松垮垮的绑着。</w:t>
      </w:r>
    </w:p>
    <w:p w14:paraId="2B6A301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250A69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系着围裙，在做早餐。</w:t>
      </w:r>
    </w:p>
    <w:p w14:paraId="140AF18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6515E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脸蛋上的红晕与滋润的气色。</w:t>
      </w:r>
    </w:p>
    <w:p w14:paraId="552441A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EE37E7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无不在透露，昨夜她睡得很香。</w:t>
      </w:r>
    </w:p>
    <w:p w14:paraId="32F2B19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B2FF53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气色绝佳。</w:t>
      </w:r>
    </w:p>
    <w:p w14:paraId="4B92776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3FEC04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“佳欣，去喊你沈飞哥起来吃饭。”</w:t>
      </w:r>
    </w:p>
    <w:p w14:paraId="23497C8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F43C7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王静雯轻声笑道。</w:t>
      </w:r>
    </w:p>
    <w:p w14:paraId="41629C9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4EEBB3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周佳欣不知道妈妈为什么今天早上这么开心。</w:t>
      </w:r>
    </w:p>
    <w:p w14:paraId="49BC144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B5247E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“哦。”</w:t>
      </w:r>
    </w:p>
    <w:p w14:paraId="238910B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212171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她有些不情不愿的去隔壁房间。</w:t>
      </w:r>
    </w:p>
    <w:p w14:paraId="2D7EB3A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78957E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却发现，臭沈飞不在隔壁。</w:t>
      </w:r>
    </w:p>
    <w:p w14:paraId="4E75929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C69902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而是睡在妈妈的房间。</w:t>
      </w:r>
    </w:p>
    <w:p w14:paraId="20C58A7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2B9CC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她带着疑惑：“臭沈飞，怎么会在妈妈的房间呢？”</w:t>
      </w:r>
    </w:p>
    <w:p w14:paraId="12E01C9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22E1A3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她很记仇。</w:t>
      </w:r>
    </w:p>
    <w:p w14:paraId="23A759C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7F035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昨晚沈飞吓唬自己。</w:t>
      </w:r>
    </w:p>
    <w:p w14:paraId="2988081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89A3B0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等周佳佳进入卧室。</w:t>
      </w:r>
    </w:p>
    <w:p w14:paraId="0B39323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F0F589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看到床上的沈飞时。</w:t>
      </w:r>
    </w:p>
    <w:p w14:paraId="4BB0796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F01EF0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单纯懵逼无知的少女，看到眼前床上一幕。</w:t>
      </w:r>
    </w:p>
    <w:p w14:paraId="5BB6AAC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238037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忍不住惊呼，连忙捂住小嘴巴。</w:t>
      </w:r>
    </w:p>
    <w:p w14:paraId="4423D91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3E291A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两只眼睛瞪大，十分吃惊的看着沈飞。</w:t>
      </w:r>
    </w:p>
    <w:p w14:paraId="5D3ACD6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4CB78E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床上。</w:t>
      </w:r>
    </w:p>
    <w:p w14:paraId="277CEB8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3EBEB7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沈飞浑身赤裸裸。</w:t>
      </w:r>
    </w:p>
    <w:p w14:paraId="18F75CF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8F5150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呈现一个大字，睡在床上。</w:t>
      </w:r>
    </w:p>
    <w:p w14:paraId="6DC18C5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0062DA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大腿间，一柱擎天。</w:t>
      </w:r>
    </w:p>
    <w:p w14:paraId="142043D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0CBE13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更是大到离谱。</w:t>
      </w:r>
    </w:p>
    <w:p w14:paraId="21AF393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D7E1FE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黑黑的，长长的，粗粗的...</w:t>
      </w:r>
    </w:p>
    <w:p w14:paraId="0AE7C09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979E81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小佳欣哪里见过这种可怕的东西。</w:t>
      </w:r>
    </w:p>
    <w:p w14:paraId="2CABB83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9554B5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“干嘛...”</w:t>
      </w:r>
    </w:p>
    <w:p w14:paraId="7869381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9F9A7B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沈飞犹在睡梦里。</w:t>
      </w:r>
    </w:p>
    <w:p w14:paraId="2F8CE95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B0247F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揉了揉眼睛，发现是周佳欣。</w:t>
      </w:r>
    </w:p>
    <w:p w14:paraId="0BF5E5E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0CFD44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“我...快起床吃饭啦，我...先出去了！”</w:t>
      </w:r>
    </w:p>
    <w:p w14:paraId="1C7FE97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A4CCBE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周佳欣反应过来。</w:t>
      </w:r>
    </w:p>
    <w:p w14:paraId="3254C39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1B908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脸蛋胀红。</w:t>
      </w:r>
    </w:p>
    <w:p w14:paraId="5D24DF6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A8EC91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支支吾吾的说不出话来。</w:t>
      </w:r>
    </w:p>
    <w:p w14:paraId="348F633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660FA2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生怕沈飞知道些什么。</w:t>
      </w:r>
    </w:p>
    <w:p w14:paraId="0DF618C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2501A7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她飞快的逃离现场。</w:t>
      </w:r>
    </w:p>
    <w:p w14:paraId="2E92932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E7DE86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呜呜呜！</w:t>
      </w:r>
    </w:p>
    <w:p w14:paraId="217E5F5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4ACAE5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刚刚自己看到了臭沈飞大腿中间的，那是什么呀！</w:t>
      </w:r>
    </w:p>
    <w:p w14:paraId="4DDC745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7210F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我不会眼睛不干净了吧！</w:t>
      </w:r>
    </w:p>
    <w:p w14:paraId="594A20B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9CCF4E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可恶的臭沈飞！</w:t>
      </w:r>
    </w:p>
    <w:p w14:paraId="748A430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37CCAD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可恶！</w:t>
      </w:r>
    </w:p>
    <w:p w14:paraId="22A94AA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DBC8C8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可恶!</w:t>
      </w:r>
    </w:p>
    <w:p w14:paraId="3738E70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4F865F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周佳欣几近要抓狂。</w:t>
      </w:r>
    </w:p>
    <w:p w14:paraId="5AF229F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26C43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又害羞又生气。</w:t>
      </w:r>
    </w:p>
    <w:p w14:paraId="2E825F8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64E408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一脸羞恼。</w:t>
      </w:r>
    </w:p>
    <w:p w14:paraId="7C2EF6D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40B8C6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关键这件事，还不能对沈飞说。</w:t>
      </w:r>
    </w:p>
    <w:p w14:paraId="00B886D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5DBFB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也不能让妈妈知道的...</w:t>
      </w:r>
    </w:p>
    <w:p w14:paraId="2F1C80C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12CB77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“唔...小萝莉，你在面壁思过吗？”</w:t>
      </w:r>
    </w:p>
    <w:p w14:paraId="5419C33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9E2F5A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沈飞打了个哈欠，穿好了衣服走出来。</w:t>
      </w:r>
    </w:p>
    <w:p w14:paraId="76A603E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73D3AB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看到周佳欣站在墙边。</w:t>
      </w:r>
    </w:p>
    <w:p w14:paraId="1968EC7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36E746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“你你你!!!”周佳欣看着沈飞突然出现。</w:t>
      </w:r>
    </w:p>
    <w:p w14:paraId="7F1B6B9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845938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少女如同炸毛的猫咪。</w:t>
      </w:r>
    </w:p>
    <w:p w14:paraId="31C67C7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176E00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躲开了沈飞：“你不许过来！”</w:t>
      </w:r>
    </w:p>
    <w:p w14:paraId="6AEEB9B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444C65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沈飞看着周佳欣天不怕地不怕的小萝莉，今天早上居然躲着自己。</w:t>
      </w:r>
    </w:p>
    <w:p w14:paraId="54832AE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609ACD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他觉得有些疑惑。</w:t>
      </w:r>
    </w:p>
    <w:p w14:paraId="09575D3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E132DD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难不成....是刚刚小萝莉看到了自己什么？</w:t>
      </w:r>
    </w:p>
    <w:p w14:paraId="2DC9C59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7A86C0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想到这里，沈飞的嘴角上扬。</w:t>
      </w:r>
    </w:p>
    <w:p w14:paraId="132E645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222979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呵呵...</w:t>
      </w:r>
    </w:p>
    <w:p w14:paraId="6A70493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DA3B3C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“你你你...什么表情啊，还不快去洗漱，妈妈就要做好早餐了！”</w:t>
      </w:r>
    </w:p>
    <w:p w14:paraId="2278FEA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A0EE8F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沈飞坏笑的表情。</w:t>
      </w:r>
    </w:p>
    <w:p w14:paraId="7AF25F3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5B1930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落入小佳欣的眼底。</w:t>
      </w:r>
    </w:p>
    <w:p w14:paraId="14EA7B0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45F8A7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她两手捧在胸口。</w:t>
      </w:r>
    </w:p>
    <w:p w14:paraId="03AA2B1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929787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离沈飞远远的。</w:t>
      </w:r>
    </w:p>
    <w:p w14:paraId="5056933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9CA3E0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轻哼了一声道。</w:t>
      </w:r>
    </w:p>
    <w:p w14:paraId="1A5F8DF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7A30B3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沈飞笑了笑：“行。”</w:t>
      </w:r>
    </w:p>
    <w:p w14:paraId="2FF9A44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7BE2DF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表面很和气。</w:t>
      </w:r>
    </w:p>
    <w:p w14:paraId="77E7768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59FBFA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沈飞的内心实则暗爽。</w:t>
      </w:r>
    </w:p>
    <w:p w14:paraId="53B530C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09AC47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小佳欣脾气不小。</w:t>
      </w:r>
    </w:p>
    <w:p w14:paraId="4CA6A04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128C96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谁都不服管。</w:t>
      </w:r>
    </w:p>
    <w:p w14:paraId="2A98B29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979C41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但是现在似乎，抓住了小佳欣的小辫子。</w:t>
      </w:r>
    </w:p>
    <w:p w14:paraId="259ECFB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BBE63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少女似乎有些脸红。</w:t>
      </w:r>
    </w:p>
    <w:p w14:paraId="4721D4C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D5AAFD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是因为看到了自己那不该被她看见的东西吗？</w:t>
      </w:r>
    </w:p>
    <w:p w14:paraId="7855488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1D5700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沈飞觉得能看见少女这样认怂跑得远远的。</w:t>
      </w:r>
    </w:p>
    <w:p w14:paraId="7BA6715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D980ED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别样的有趣。</w:t>
      </w:r>
    </w:p>
    <w:p w14:paraId="7A8AF45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E7D6CA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餐桌上。</w:t>
      </w:r>
    </w:p>
    <w:p w14:paraId="21BEA03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1A563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王静雯装作没事人一般。</w:t>
      </w:r>
    </w:p>
    <w:p w14:paraId="7B6319D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C3FAB7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一如昨日那般温柔，对待沈飞如同对待自己的儿子一般：“小飞，这是你爱吃的。”</w:t>
      </w:r>
    </w:p>
    <w:p w14:paraId="48F636D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85E269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“谢谢王姨，这么早还起来给我做早餐。”</w:t>
      </w:r>
    </w:p>
    <w:p w14:paraId="5974CB5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BDE6C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沈飞看着王静雯。</w:t>
      </w:r>
    </w:p>
    <w:p w14:paraId="24D4230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95E012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眼睛直勾勾的盯着王静雯看。</w:t>
      </w:r>
    </w:p>
    <w:p w14:paraId="1B1873A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8F1E26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王静雯脸红，强壮镇定：“那个没事，小佳欣平时也要我起来做早餐的。”</w:t>
      </w:r>
    </w:p>
    <w:p w14:paraId="7DCDCD4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FEB170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“才没有，妈妈平时都是给我钱，去买这吃。”</w:t>
      </w:r>
    </w:p>
    <w:p w14:paraId="5E6ED82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BD662D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周佳欣对妈妈说的谎话，表示强烈的抗议。</w:t>
      </w:r>
    </w:p>
    <w:p w14:paraId="46C6725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21FEE7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沈飞道：“每天做饭这么辛苦，你想吃可以自己学啊？小萝莉。”</w:t>
      </w:r>
    </w:p>
    <w:p w14:paraId="54107AD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0EB4C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“我才不是小萝莉，这名字真难听。”周佳欣当着妈妈的面，很是嘴硬。</w:t>
      </w:r>
    </w:p>
    <w:p w14:paraId="31237C4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1D727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对沈飞吐了吐舌头。</w:t>
      </w:r>
    </w:p>
    <w:p w14:paraId="737C53A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239AC1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任性的小表情。</w:t>
      </w:r>
    </w:p>
    <w:p w14:paraId="16B3C6E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371E5E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看得王静雯都是不由宠溺一笑：“快吃饭，少跟你沈飞哥哥顶嘴。”</w:t>
      </w:r>
    </w:p>
    <w:p w14:paraId="58D2556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399CC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“你才不是我哥哥，哼哼哼，臭沈飞，坏死了！”</w:t>
      </w:r>
    </w:p>
    <w:p w14:paraId="1340936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EC8E0C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周佳欣对沈飞，一点也不客气。</w:t>
      </w:r>
    </w:p>
    <w:p w14:paraId="1D7637A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3FE17D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嘴里骂骂咧咧。</w:t>
      </w:r>
    </w:p>
    <w:p w14:paraId="7EAB05C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41F76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恨不能沈飞说一句，她说三句。</w:t>
      </w:r>
    </w:p>
    <w:p w14:paraId="50FB8CA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245F29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沈飞看着周佳欣，心中一笑：“小萝莉，吃这个，这个好吃。”</w:t>
      </w:r>
    </w:p>
    <w:p w14:paraId="6F2E3C0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264D7E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说着，沈飞给周佳欣夹了一个粉肠。</w:t>
      </w:r>
    </w:p>
    <w:p w14:paraId="57553DF9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810002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由于粉肠，格外的焦黄。</w:t>
      </w:r>
    </w:p>
    <w:p w14:paraId="38B56BE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EB1F4E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神似她早上刚刚偷看到沈飞那啥。</w:t>
      </w:r>
    </w:p>
    <w:p w14:paraId="6E8A8BF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4959144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顿时，周佳欣脸色一黑：“你你你...我不吃！”</w:t>
      </w:r>
    </w:p>
    <w:p w14:paraId="6EA0F6B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7C2D3B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说着，周佳欣瞪大眼睛，端起饭碗下桌。</w:t>
      </w:r>
    </w:p>
    <w:p w14:paraId="755205A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ACABF2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生怕多和沈飞多说一句话。</w:t>
      </w:r>
    </w:p>
    <w:p w14:paraId="5E8E7F7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BE2CAB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“这个臭沈飞，太可恶了，故意的！”</w:t>
      </w:r>
    </w:p>
    <w:p w14:paraId="17E7333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B193C2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“居然被戏弄了！”</w:t>
      </w:r>
    </w:p>
    <w:p w14:paraId="0DAEDC5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BE9E1DB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“啊啊啊！”</w:t>
      </w:r>
    </w:p>
    <w:p w14:paraId="74FA2627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6CFC9E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小佳欣躲到了客厅。</w:t>
      </w:r>
    </w:p>
    <w:p w14:paraId="0C88ACE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C99F4A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一口吃着包子，一口喝着小米粥。</w:t>
      </w:r>
    </w:p>
    <w:p w14:paraId="4985B15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A6D701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脸上尽是愤慨之色。</w:t>
      </w:r>
    </w:p>
    <w:p w14:paraId="6E72749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BD247B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刚刚沈飞拿捏戏谑的表情。</w:t>
      </w:r>
    </w:p>
    <w:p w14:paraId="7BEACDE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757F0B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让她的脑子里，全是早晨看到沈飞身上，不干净的东西。</w:t>
      </w:r>
    </w:p>
    <w:p w14:paraId="6069E2B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0BD79E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她忍不住摇晃小脑瓜子。</w:t>
      </w:r>
    </w:p>
    <w:p w14:paraId="10FF7E6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7B2356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心中却是止不住的抓狂。</w:t>
      </w:r>
    </w:p>
    <w:p w14:paraId="7EE4EC2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10E163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沈飞那坏死的表情。</w:t>
      </w:r>
    </w:p>
    <w:p w14:paraId="5FD6D56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9FEFBB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明明就是知道什么。</w:t>
      </w:r>
    </w:p>
    <w:p w14:paraId="6BD1A818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380243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他不会告诉妈妈吧！？</w:t>
      </w:r>
    </w:p>
    <w:p w14:paraId="48BF6A4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C5D18D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周佳欣一个警觉。</w:t>
      </w:r>
    </w:p>
    <w:p w14:paraId="53CE24D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08971B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偷偷的朝着餐厅看。</w:t>
      </w:r>
    </w:p>
    <w:p w14:paraId="6621F6A6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0FCB6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发现沈飞并没有什么异常。</w:t>
      </w:r>
    </w:p>
    <w:p w14:paraId="611A755E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C31A7A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只是一边吃饭，一边跟妈妈聊天。</w:t>
      </w:r>
    </w:p>
    <w:p w14:paraId="67B2D89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2F498A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“小飞，小佳欣这两天，在你面前挺听话啊，她很不好管教的。”</w:t>
      </w:r>
    </w:p>
    <w:p w14:paraId="5FFE72A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0ABAD8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王静雯出奇的诧异。</w:t>
      </w:r>
    </w:p>
    <w:p w14:paraId="7399AC3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42F660D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看着女儿居然不和沈飞顶嘴。</w:t>
      </w:r>
    </w:p>
    <w:p w14:paraId="6020C90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BC0816A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反倒是乖巧的下桌去吃饭了。</w:t>
      </w:r>
    </w:p>
    <w:p w14:paraId="51AC25A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CB7C6EC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这么听话的女儿，她还从来没有遇见过。</w:t>
      </w:r>
    </w:p>
    <w:p w14:paraId="65A0F415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</w:p>
    <w:p w14:paraId="3AC7BAA0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沈飞道：“没有啊，小佳欣一直都很听话的。”</w:t>
      </w:r>
    </w:p>
    <w:p w14:paraId="2DFB79B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66B00F3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他嘴上这样说，目光却是看向了王静雯的胸口。</w:t>
      </w:r>
    </w:p>
    <w:p w14:paraId="72B2E4F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3AFFC32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“王姨，你的衣服脏了，我帮你擦擦吧。”</w:t>
      </w:r>
    </w:p>
    <w:p w14:paraId="45CBB5BF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1E3C041">
      <w:pPr>
        <w:pStyle w:val="11"/>
        <w:keepNext w:val="0"/>
        <w:keepLines w:val="0"/>
        <w:widowControl/>
        <w:suppressLineNumbers w:val="0"/>
        <w:ind w:left="0" w:firstLine="4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说着，拿出纸巾，朝着王静雯揭开一颗扣子的领口而去。</w:t>
      </w:r>
    </w:p>
    <w:p w14:paraId="57B5DFB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4EE214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2025-07-28T03:22:24Z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268610F561BE48DE8B0DCAC8FF5950F8_12</vt:lpwstr>
  </property>
</Properties>
</file>